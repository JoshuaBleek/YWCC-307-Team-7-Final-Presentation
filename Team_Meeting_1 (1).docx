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7D1FC464" w14:textId="77777777" w:rsidTr="001E0877">
        <w:tc>
          <w:tcPr>
            <w:tcW w:w="7650" w:type="dxa"/>
          </w:tcPr>
          <w:p w14:paraId="7BC45C3A" w14:textId="77777777" w:rsidR="002B2D13" w:rsidRPr="00D60069" w:rsidRDefault="00920EB9">
            <w:pPr>
              <w:pStyle w:val="Title"/>
            </w:pPr>
            <w:sdt>
              <w:sdtPr>
                <w:id w:val="-1086378735"/>
                <w:placeholder>
                  <w:docPart w:val="BE0DA32B1D5B4292BB94B3A70050ABCB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Team Meeting</w:t>
                </w:r>
              </w:sdtContent>
            </w:sdt>
          </w:p>
        </w:tc>
        <w:tc>
          <w:tcPr>
            <w:tcW w:w="2574" w:type="dxa"/>
            <w:vAlign w:val="bottom"/>
          </w:tcPr>
          <w:p w14:paraId="371327C3" w14:textId="69673F20" w:rsidR="00D62E01" w:rsidRPr="00D60069" w:rsidRDefault="00920EB9">
            <w:pPr>
              <w:pStyle w:val="Heading3"/>
            </w:pPr>
            <w:sdt>
              <w:sdtPr>
                <w:id w:val="2006626827"/>
                <w:placeholder>
                  <w:docPart w:val="F59172DCC7994CEA97A6FA6BE2363C5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D60069">
                  <w:t>Date</w:t>
                </w:r>
              </w:sdtContent>
            </w:sdt>
            <w:r w:rsidR="001E6542">
              <w:t>: 3/1</w:t>
            </w:r>
            <w:r w:rsidR="00FE74B7">
              <w:t>5</w:t>
            </w:r>
            <w:r w:rsidR="001E6542">
              <w:t xml:space="preserve">/2022 </w:t>
            </w:r>
          </w:p>
          <w:p w14:paraId="74E94611" w14:textId="70166150" w:rsidR="00D62E01" w:rsidRPr="00D60069" w:rsidRDefault="00920EB9">
            <w:pPr>
              <w:pStyle w:val="Heading3"/>
            </w:pPr>
            <w:sdt>
              <w:sdtPr>
                <w:alias w:val="Time"/>
                <w:tag w:val="Time"/>
                <w:id w:val="807176113"/>
                <w:placeholder>
                  <w:docPart w:val="1A47557B56A148ED9E01683C53BC90E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D60069">
                  <w:t>Time</w:t>
                </w:r>
              </w:sdtContent>
            </w:sdt>
            <w:r w:rsidR="00B864A3">
              <w:t>: 11:00am</w:t>
            </w:r>
          </w:p>
          <w:p w14:paraId="3431FF66" w14:textId="735142CD" w:rsidR="002B2D13" w:rsidRPr="00D60069" w:rsidRDefault="00920EB9" w:rsidP="00D62E01">
            <w:pPr>
              <w:pStyle w:val="Heading3"/>
            </w:pPr>
            <w:sdt>
              <w:sdtPr>
                <w:alias w:val="Location"/>
                <w:tag w:val="Location"/>
                <w:id w:val="807176140"/>
                <w:placeholder>
                  <w:docPart w:val="07D640CB3FC54C60B060C7F66E4354CD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D60069">
                  <w:t>Location</w:t>
                </w:r>
              </w:sdtContent>
            </w:sdt>
            <w:r w:rsidR="00B864A3">
              <w:t>: Discord</w:t>
            </w:r>
          </w:p>
        </w:tc>
      </w:tr>
    </w:tbl>
    <w:tbl>
      <w:tblPr>
        <w:tblStyle w:val="PlainTable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1946"/>
        <w:gridCol w:w="3184"/>
        <w:gridCol w:w="1779"/>
        <w:gridCol w:w="3315"/>
      </w:tblGrid>
      <w:tr w:rsidR="002B2D13" w:rsidRPr="00D60069" w14:paraId="0E5BBC4A" w14:textId="77777777" w:rsidTr="00E048B4">
        <w:sdt>
          <w:sdtPr>
            <w:id w:val="834805806"/>
            <w:placeholder>
              <w:docPart w:val="7551960A788743908648D6CD7C91273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46" w:type="dxa"/>
                <w:tcMar>
                  <w:top w:w="144" w:type="dxa"/>
                </w:tcMar>
              </w:tcPr>
              <w:p w14:paraId="46BE3673" w14:textId="77777777" w:rsidR="002B2D13" w:rsidRPr="00D60069" w:rsidRDefault="006344A8" w:rsidP="00D60069">
                <w:pPr>
                  <w:pStyle w:val="Heading2"/>
                  <w:spacing w:after="80"/>
                  <w:outlineLvl w:val="1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0A3BB904" w14:textId="3D3A6AE9" w:rsidR="002B2D13" w:rsidRPr="00D60069" w:rsidRDefault="00CC0AE6" w:rsidP="00D60069">
            <w:pPr>
              <w:spacing w:after="80"/>
            </w:pPr>
            <w:r>
              <w:t>Joshua Bleeker</w:t>
            </w:r>
          </w:p>
        </w:tc>
        <w:tc>
          <w:tcPr>
            <w:tcW w:w="1779" w:type="dxa"/>
            <w:tcMar>
              <w:top w:w="144" w:type="dxa"/>
            </w:tcMar>
          </w:tcPr>
          <w:p w14:paraId="30357CC3" w14:textId="77777777" w:rsidR="002B2D13" w:rsidRPr="00D60069" w:rsidRDefault="00920EB9" w:rsidP="00D60069">
            <w:pPr>
              <w:pStyle w:val="Heading2"/>
              <w:spacing w:after="80"/>
              <w:outlineLvl w:val="1"/>
            </w:pPr>
            <w:sdt>
              <w:sdtPr>
                <w:id w:val="-442851289"/>
                <w:placeholder>
                  <w:docPart w:val="F214953ED099442BAFEB8660313DEEBA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0F00020F" w14:textId="74B4374D" w:rsidR="002B2D13" w:rsidRPr="00D60069" w:rsidRDefault="00B864A3" w:rsidP="00D60069">
            <w:pPr>
              <w:spacing w:after="80"/>
            </w:pPr>
            <w:r>
              <w:t>Project Meeting</w:t>
            </w:r>
          </w:p>
        </w:tc>
      </w:tr>
      <w:tr w:rsidR="002B2D13" w:rsidRPr="00D60069" w14:paraId="07BF8005" w14:textId="77777777" w:rsidTr="00E048B4">
        <w:sdt>
          <w:sdtPr>
            <w:id w:val="-906145096"/>
            <w:placeholder>
              <w:docPart w:val="32C70BAC54194689B2A7962D36CB8F83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46" w:type="dxa"/>
              </w:tcPr>
              <w:p w14:paraId="70531741" w14:textId="77777777" w:rsidR="002B2D13" w:rsidRPr="00D60069" w:rsidRDefault="006344A8" w:rsidP="00D60069">
                <w:pPr>
                  <w:pStyle w:val="Heading2"/>
                  <w:spacing w:after="80"/>
                  <w:outlineLvl w:val="1"/>
                </w:pPr>
                <w:r w:rsidRPr="00D60069">
                  <w:t>Facilitator:</w:t>
                </w:r>
              </w:p>
            </w:tc>
          </w:sdtContent>
        </w:sdt>
        <w:tc>
          <w:tcPr>
            <w:tcW w:w="3184" w:type="dxa"/>
          </w:tcPr>
          <w:p w14:paraId="3EB0178B" w14:textId="1DB8CBF4" w:rsidR="002B2D13" w:rsidRPr="00D60069" w:rsidRDefault="001E6542" w:rsidP="00D60069">
            <w:pPr>
              <w:spacing w:after="80"/>
            </w:pPr>
            <w:r>
              <w:t>Joshua Bleeker</w:t>
            </w:r>
          </w:p>
        </w:tc>
        <w:tc>
          <w:tcPr>
            <w:tcW w:w="1779" w:type="dxa"/>
          </w:tcPr>
          <w:p w14:paraId="0483FDF3" w14:textId="77777777" w:rsidR="002B2D13" w:rsidRPr="00D60069" w:rsidRDefault="00920EB9" w:rsidP="00D60069">
            <w:pPr>
              <w:pStyle w:val="Heading2"/>
              <w:spacing w:after="80"/>
              <w:outlineLvl w:val="1"/>
            </w:pPr>
            <w:sdt>
              <w:sdtPr>
                <w:id w:val="795647141"/>
                <w:placeholder>
                  <w:docPart w:val="B2CB9A12F6394D41BCA6A5F7E2A9237F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Note taker:</w:t>
                </w:r>
              </w:sdtContent>
            </w:sdt>
          </w:p>
        </w:tc>
        <w:tc>
          <w:tcPr>
            <w:tcW w:w="3315" w:type="dxa"/>
          </w:tcPr>
          <w:p w14:paraId="56B20D92" w14:textId="58DE9311" w:rsidR="002B2D13" w:rsidRPr="00D60069" w:rsidRDefault="00B864A3" w:rsidP="00D60069">
            <w:pPr>
              <w:spacing w:after="80"/>
            </w:pPr>
            <w:r>
              <w:t>Joshua Bleeker</w:t>
            </w:r>
          </w:p>
        </w:tc>
      </w:tr>
      <w:tr w:rsidR="002B2D13" w:rsidRPr="00D60069" w14:paraId="5757CF26" w14:textId="77777777" w:rsidTr="00E048B4">
        <w:tc>
          <w:tcPr>
            <w:tcW w:w="1946" w:type="dxa"/>
          </w:tcPr>
          <w:p w14:paraId="589EFB75" w14:textId="77777777" w:rsidR="002B2D13" w:rsidRPr="00D60069" w:rsidRDefault="00920EB9" w:rsidP="00D60069">
            <w:pPr>
              <w:pStyle w:val="Heading2"/>
              <w:spacing w:after="80"/>
              <w:outlineLvl w:val="1"/>
            </w:pPr>
            <w:sdt>
              <w:sdtPr>
                <w:id w:val="-1232768380"/>
                <w:placeholder>
                  <w:docPart w:val="969E337E67EC4E23A98C2C3F65FD65F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Timekeeper:</w:t>
                </w:r>
              </w:sdtContent>
            </w:sdt>
          </w:p>
        </w:tc>
        <w:tc>
          <w:tcPr>
            <w:tcW w:w="3184" w:type="dxa"/>
          </w:tcPr>
          <w:p w14:paraId="6621A7D2" w14:textId="3A4ED755" w:rsidR="002B2D13" w:rsidRPr="00D60069" w:rsidRDefault="00B864A3" w:rsidP="00D60069">
            <w:pPr>
              <w:spacing w:after="80"/>
            </w:pPr>
            <w:r>
              <w:t>Mena Wadie</w:t>
            </w:r>
          </w:p>
        </w:tc>
        <w:tc>
          <w:tcPr>
            <w:tcW w:w="1779" w:type="dxa"/>
          </w:tcPr>
          <w:p w14:paraId="343007D8" w14:textId="77777777" w:rsidR="002B2D13" w:rsidRPr="00D60069" w:rsidRDefault="002B2D13" w:rsidP="00D60069">
            <w:pPr>
              <w:pStyle w:val="Heading2"/>
              <w:spacing w:after="80"/>
              <w:outlineLvl w:val="1"/>
            </w:pPr>
          </w:p>
        </w:tc>
        <w:tc>
          <w:tcPr>
            <w:tcW w:w="3315" w:type="dxa"/>
          </w:tcPr>
          <w:p w14:paraId="31A9BA2B" w14:textId="77777777" w:rsidR="002B2D13" w:rsidRPr="00D60069" w:rsidRDefault="002B2D13" w:rsidP="00D60069">
            <w:pPr>
              <w:spacing w:after="80"/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80"/>
        <w:gridCol w:w="8244"/>
      </w:tblGrid>
      <w:tr w:rsidR="002B2D13" w:rsidRPr="00D60069" w14:paraId="4A3AE82D" w14:textId="77777777" w:rsidTr="00E048B4">
        <w:tc>
          <w:tcPr>
            <w:tcW w:w="1980" w:type="dxa"/>
            <w:tcMar>
              <w:top w:w="144" w:type="dxa"/>
            </w:tcMar>
          </w:tcPr>
          <w:p w14:paraId="5EB2C23D" w14:textId="77777777" w:rsidR="002B2D13" w:rsidRPr="00D60069" w:rsidRDefault="00920EB9">
            <w:pPr>
              <w:pStyle w:val="Heading2"/>
            </w:pPr>
            <w:sdt>
              <w:sdtPr>
                <w:id w:val="1643469904"/>
                <w:placeholder>
                  <w:docPart w:val="894FF7B5822C4F388C87D813DB09BE0B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0AD28B69" w14:textId="39E27139" w:rsidR="002B2D13" w:rsidRPr="00D60069" w:rsidRDefault="00B864A3" w:rsidP="00D62E01">
            <w:r>
              <w:t>Joshua Bleeker, Mena Wadie, Alex Kahn, Bilal Naeem</w:t>
            </w:r>
          </w:p>
        </w:tc>
      </w:tr>
      <w:tr w:rsidR="002B2D13" w:rsidRPr="00D60069" w14:paraId="592A2B44" w14:textId="77777777" w:rsidTr="00E048B4">
        <w:tc>
          <w:tcPr>
            <w:tcW w:w="1980" w:type="dxa"/>
          </w:tcPr>
          <w:p w14:paraId="50E9E68E" w14:textId="77777777" w:rsidR="002B2D13" w:rsidRPr="00D60069" w:rsidRDefault="00920EB9">
            <w:pPr>
              <w:pStyle w:val="Heading2"/>
            </w:pPr>
            <w:sdt>
              <w:sdtPr>
                <w:id w:val="-1255275818"/>
                <w:placeholder>
                  <w:docPart w:val="AC971424FF984C27B6A42BE2B952DC04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Please read:</w:t>
                </w:r>
              </w:sdtContent>
            </w:sdt>
          </w:p>
        </w:tc>
        <w:tc>
          <w:tcPr>
            <w:tcW w:w="8244" w:type="dxa"/>
          </w:tcPr>
          <w:p w14:paraId="383EB81E" w14:textId="1CA69F3D" w:rsidR="002B2D13" w:rsidRPr="00D60069" w:rsidRDefault="00B864A3">
            <w:r>
              <w:t>Links sent it team chat</w:t>
            </w:r>
          </w:p>
        </w:tc>
      </w:tr>
      <w:tr w:rsidR="002B2D13" w:rsidRPr="00D60069" w14:paraId="2117F87E" w14:textId="77777777" w:rsidTr="00E048B4">
        <w:tc>
          <w:tcPr>
            <w:tcW w:w="1980" w:type="dxa"/>
          </w:tcPr>
          <w:p w14:paraId="41CABDC6" w14:textId="77777777" w:rsidR="002B2D13" w:rsidRPr="00D60069" w:rsidRDefault="00920EB9">
            <w:pPr>
              <w:pStyle w:val="Heading2"/>
            </w:pPr>
            <w:sdt>
              <w:sdtPr>
                <w:id w:val="681237791"/>
                <w:placeholder>
                  <w:docPart w:val="575ABCBE13064B56A7029117B35FF24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Please bring:</w:t>
                </w:r>
              </w:sdtContent>
            </w:sdt>
          </w:p>
        </w:tc>
        <w:tc>
          <w:tcPr>
            <w:tcW w:w="8244" w:type="dxa"/>
          </w:tcPr>
          <w:p w14:paraId="19DF2841" w14:textId="3F82826B" w:rsidR="002B2D13" w:rsidRPr="00D60069" w:rsidRDefault="002B2D13" w:rsidP="00D62E01"/>
        </w:tc>
      </w:tr>
    </w:tbl>
    <w:sdt>
      <w:sdtPr>
        <w:id w:val="-2901889"/>
        <w:placeholder>
          <w:docPart w:val="DCF06763817843588AD77AA13F65467F"/>
        </w:placeholder>
        <w:temporary/>
        <w:showingPlcHdr/>
        <w15:appearance w15:val="hidden"/>
      </w:sdtPr>
      <w:sdtEndPr/>
      <w:sdtContent>
        <w:p w14:paraId="2FA4BA10" w14:textId="77777777" w:rsidR="002B2D13" w:rsidRPr="00D60069" w:rsidRDefault="006344A8">
          <w:pPr>
            <w:pStyle w:val="Heading1"/>
          </w:pPr>
          <w:r w:rsidRPr="00D60069"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45DCEA34" w14:textId="77777777" w:rsidTr="00D62E01">
        <w:tc>
          <w:tcPr>
            <w:tcW w:w="1620" w:type="dxa"/>
          </w:tcPr>
          <w:bookmarkStart w:id="0" w:name="MinuteItems"/>
          <w:bookmarkStart w:id="1" w:name="MinuteTopicSection"/>
          <w:bookmarkEnd w:id="0"/>
          <w:p w14:paraId="5D82CBCE" w14:textId="77777777" w:rsidR="002B2D13" w:rsidRPr="00D60069" w:rsidRDefault="00920EB9">
            <w:pPr>
              <w:pStyle w:val="Heading2"/>
            </w:pPr>
            <w:sdt>
              <w:sdtPr>
                <w:id w:val="90904773"/>
                <w:placeholder>
                  <w:docPart w:val="571A2F0343734DF2BAA73ECDCCBC13C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Agenda item:</w:t>
                </w:r>
              </w:sdtContent>
            </w:sdt>
          </w:p>
        </w:tc>
        <w:tc>
          <w:tcPr>
            <w:tcW w:w="4970" w:type="dxa"/>
          </w:tcPr>
          <w:p w14:paraId="7DD18F6C" w14:textId="7CAFF260" w:rsidR="002B2D13" w:rsidRPr="00D60069" w:rsidRDefault="00B864A3">
            <w:r>
              <w:t>Get acquainted with topic</w:t>
            </w:r>
          </w:p>
        </w:tc>
        <w:tc>
          <w:tcPr>
            <w:tcW w:w="1324" w:type="dxa"/>
          </w:tcPr>
          <w:p w14:paraId="6B783085" w14:textId="77777777" w:rsidR="002B2D13" w:rsidRPr="00D60069" w:rsidRDefault="00920EB9">
            <w:pPr>
              <w:pStyle w:val="Heading2"/>
            </w:pPr>
            <w:sdt>
              <w:sdtPr>
                <w:id w:val="1737199064"/>
                <w:placeholder>
                  <w:docPart w:val="1DF8BB156B2F4C6E9987DDF5E37A0BA8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Presenter:</w:t>
                </w:r>
              </w:sdtContent>
            </w:sdt>
          </w:p>
        </w:tc>
        <w:tc>
          <w:tcPr>
            <w:tcW w:w="2310" w:type="dxa"/>
          </w:tcPr>
          <w:p w14:paraId="7CEA5C1E" w14:textId="3EF37BEC" w:rsidR="002B2D13" w:rsidRPr="00D60069" w:rsidRDefault="00B864A3">
            <w:r>
              <w:t>Everyone</w:t>
            </w:r>
          </w:p>
        </w:tc>
      </w:tr>
    </w:tbl>
    <w:p w14:paraId="471197BE" w14:textId="77777777" w:rsidR="002B2D13" w:rsidRPr="00D60069" w:rsidRDefault="00920EB9">
      <w:pPr>
        <w:pStyle w:val="Heading4"/>
      </w:pPr>
      <w:sdt>
        <w:sdtPr>
          <w:id w:val="-391195506"/>
          <w:placeholder>
            <w:docPart w:val="4555E72DF1A2449EB602829DF48F1D2E"/>
          </w:placeholder>
          <w:temporary/>
          <w:showingPlcHdr/>
          <w15:appearance w15:val="hidden"/>
        </w:sdtPr>
        <w:sdtEndPr/>
        <w:sdtContent>
          <w:r w:rsidR="006344A8" w:rsidRPr="00D60069">
            <w:t>Discussion:</w:t>
          </w:r>
        </w:sdtContent>
      </w:sdt>
    </w:p>
    <w:p w14:paraId="08F73F79" w14:textId="1BC37ABE" w:rsidR="002B2D13" w:rsidRPr="00D60069" w:rsidRDefault="00B864A3">
      <w:r>
        <w:t>We just met for the first time and were getting acquainted with the topic.</w:t>
      </w:r>
    </w:p>
    <w:p w14:paraId="104ACA92" w14:textId="77777777" w:rsidR="002B2D13" w:rsidRPr="00D60069" w:rsidRDefault="00920EB9">
      <w:pPr>
        <w:pStyle w:val="Heading4"/>
      </w:pPr>
      <w:sdt>
        <w:sdtPr>
          <w:id w:val="1574465788"/>
          <w:placeholder>
            <w:docPart w:val="45E43AA118D34EF49DE3AE599156E461"/>
          </w:placeholder>
          <w:temporary/>
          <w:showingPlcHdr/>
          <w15:appearance w15:val="hidden"/>
        </w:sdtPr>
        <w:sdtEndPr/>
        <w:sdtContent>
          <w:r w:rsidR="006344A8" w:rsidRPr="00D60069">
            <w:t>Conclusions:</w:t>
          </w:r>
        </w:sdtContent>
      </w:sdt>
    </w:p>
    <w:p w14:paraId="2049ECB4" w14:textId="01C26AD6" w:rsidR="002B2D13" w:rsidRPr="00D60069" w:rsidRDefault="00B864A3">
      <w:r>
        <w:t>We just met for the first time and were getting acquainted with the topic.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D60069" w14:paraId="4D177720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4F0A6891" w14:textId="77777777" w:rsidR="002B2D13" w:rsidRPr="00D60069" w:rsidRDefault="00920EB9" w:rsidP="00D60069">
            <w:pPr>
              <w:pStyle w:val="Heading2"/>
              <w:spacing w:after="80"/>
              <w:outlineLvl w:val="1"/>
            </w:pPr>
            <w:sdt>
              <w:sdtPr>
                <w:id w:val="-1717032099"/>
                <w:placeholder>
                  <w:docPart w:val="B3C241A6B6084CCABA0AAEA7C9CFF6D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5D5A5ED6" w14:textId="77777777" w:rsidR="002B2D13" w:rsidRPr="00D60069" w:rsidRDefault="00920EB9" w:rsidP="00D60069">
            <w:pPr>
              <w:pStyle w:val="Heading2"/>
              <w:spacing w:after="80"/>
              <w:outlineLvl w:val="1"/>
            </w:pPr>
            <w:sdt>
              <w:sdtPr>
                <w:id w:val="-319821758"/>
                <w:placeholder>
                  <w:docPart w:val="077A963D7D0A4A79BB4B2A1D94120C5D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6EF5219D" w14:textId="77777777" w:rsidR="002B2D13" w:rsidRPr="00D60069" w:rsidRDefault="00920EB9" w:rsidP="00D60069">
            <w:pPr>
              <w:pStyle w:val="Heading2"/>
              <w:spacing w:after="80"/>
              <w:outlineLvl w:val="1"/>
            </w:pPr>
            <w:sdt>
              <w:sdtPr>
                <w:id w:val="433413345"/>
                <w:placeholder>
                  <w:docPart w:val="14595023276348419FFCBE1D77B0F208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Deadline</w:t>
                </w:r>
              </w:sdtContent>
            </w:sdt>
          </w:p>
        </w:tc>
      </w:tr>
      <w:tr w:rsidR="002B2D13" w:rsidRPr="00D60069" w14:paraId="5CE895EC" w14:textId="77777777" w:rsidTr="00D60069">
        <w:tc>
          <w:tcPr>
            <w:tcW w:w="5310" w:type="dxa"/>
          </w:tcPr>
          <w:p w14:paraId="1841E077" w14:textId="16FF3748" w:rsidR="002B2D13" w:rsidRPr="00D60069" w:rsidRDefault="00B864A3" w:rsidP="00D60069">
            <w:pPr>
              <w:pStyle w:val="ListBullet"/>
              <w:spacing w:after="80"/>
            </w:pPr>
            <w:r>
              <w:t>Get acquainted with topic</w:t>
            </w:r>
          </w:p>
        </w:tc>
        <w:tc>
          <w:tcPr>
            <w:tcW w:w="3060" w:type="dxa"/>
          </w:tcPr>
          <w:p w14:paraId="324D06E7" w14:textId="557D4F6D" w:rsidR="002B2D13" w:rsidRPr="00D60069" w:rsidRDefault="00B864A3" w:rsidP="00D60069">
            <w:pPr>
              <w:spacing w:after="80"/>
            </w:pPr>
            <w:r>
              <w:t>Joshua, Mena, Alex, Bilal</w:t>
            </w:r>
          </w:p>
        </w:tc>
        <w:tc>
          <w:tcPr>
            <w:tcW w:w="1854" w:type="dxa"/>
          </w:tcPr>
          <w:p w14:paraId="500EA54F" w14:textId="7A47FC28" w:rsidR="002B2D13" w:rsidRPr="00D60069" w:rsidRDefault="00FE74B7" w:rsidP="00D60069">
            <w:pPr>
              <w:spacing w:after="80"/>
            </w:pPr>
            <w:r>
              <w:t>3/22/2022</w:t>
            </w:r>
          </w:p>
        </w:tc>
      </w:tr>
    </w:tbl>
    <w:bookmarkEnd w:id="1"/>
    <w:p w14:paraId="5F1211FD" w14:textId="77777777" w:rsidR="002B2D13" w:rsidRPr="00D60069" w:rsidRDefault="00920EB9">
      <w:pPr>
        <w:pStyle w:val="Heading1"/>
      </w:pPr>
      <w:sdt>
        <w:sdtPr>
          <w:id w:val="-1794281877"/>
          <w:placeholder>
            <w:docPart w:val="F5BFB10EE9304FF0B61F9BF0A841C2EC"/>
          </w:placeholder>
          <w:temporary/>
          <w:showingPlcHdr/>
          <w15:appearance w15:val="hidden"/>
        </w:sdtPr>
        <w:sdtEndPr/>
        <w:sdtContent>
          <w:r w:rsidR="006344A8" w:rsidRPr="00D60069">
            <w:t>Other Information</w:t>
          </w:r>
        </w:sdtContent>
      </w:sdt>
    </w:p>
    <w:p w14:paraId="57B0EFB1" w14:textId="77777777" w:rsidR="00FE74B7" w:rsidRDefault="00920EB9" w:rsidP="00FE74B7">
      <w:pPr>
        <w:pStyle w:val="Heading4"/>
      </w:pPr>
      <w:sdt>
        <w:sdtPr>
          <w:id w:val="2125887421"/>
          <w:placeholder>
            <w:docPart w:val="5FF20ABA15EB480881BB82483D7F0F53"/>
          </w:placeholder>
          <w:temporary/>
          <w:showingPlcHdr/>
          <w15:appearance w15:val="hidden"/>
        </w:sdtPr>
        <w:sdtEndPr/>
        <w:sdtContent>
          <w:r w:rsidR="006344A8" w:rsidRPr="00D60069">
            <w:t>Observers:</w:t>
          </w:r>
        </w:sdtContent>
      </w:sdt>
      <w:r w:rsidR="00FE74B7">
        <w:t xml:space="preserve"> </w:t>
      </w:r>
    </w:p>
    <w:p w14:paraId="32AA2C02" w14:textId="085FA105" w:rsidR="002B2D13" w:rsidRPr="00D60069" w:rsidRDefault="00FE74B7" w:rsidP="00FE74B7">
      <w:pPr>
        <w:pStyle w:val="Heading4"/>
      </w:pPr>
      <w:r w:rsidRPr="00FE74B7">
        <w:rPr>
          <w:b w:val="0"/>
          <w:bCs/>
        </w:rPr>
        <w:t>Joshua Bleeker, Mena Wadie, Alex Kahn, Bilal Naeem</w:t>
      </w:r>
    </w:p>
    <w:p w14:paraId="45670472" w14:textId="77777777" w:rsidR="002B2D13" w:rsidRPr="00D60069" w:rsidRDefault="00920EB9">
      <w:pPr>
        <w:pStyle w:val="Heading4"/>
      </w:pPr>
      <w:sdt>
        <w:sdtPr>
          <w:id w:val="-671956156"/>
          <w:placeholder>
            <w:docPart w:val="4907197A40A54D19B136832AF2436661"/>
          </w:placeholder>
          <w:temporary/>
          <w:showingPlcHdr/>
          <w15:appearance w15:val="hidden"/>
        </w:sdtPr>
        <w:sdtEndPr/>
        <w:sdtContent>
          <w:r w:rsidR="006344A8" w:rsidRPr="00D60069">
            <w:t>Resources:</w:t>
          </w:r>
        </w:sdtContent>
      </w:sdt>
    </w:p>
    <w:p w14:paraId="1C225A57" w14:textId="6458D52A" w:rsidR="002B2D13" w:rsidRDefault="00920EB9">
      <w:hyperlink r:id="rId7" w:history="1">
        <w:r w:rsidR="00FE74B7" w:rsidRPr="00D80B5D">
          <w:rPr>
            <w:rStyle w:val="Hyperlink"/>
          </w:rPr>
          <w:t>https://njit.instructure.com/courses/22723/pages/team-projects?module_item_id=739427</w:t>
        </w:r>
      </w:hyperlink>
    </w:p>
    <w:p w14:paraId="60205BC4" w14:textId="3DF20A25" w:rsidR="00FE74B7" w:rsidRPr="00D60069" w:rsidRDefault="00FE74B7">
      <w:r w:rsidRPr="00FE74B7">
        <w:t>https://njit.instructure.com/courses/22723/pages/team-project-grading?module_item_id=739428</w:t>
      </w:r>
    </w:p>
    <w:p w14:paraId="6CF075AC" w14:textId="77777777" w:rsidR="002B2D13" w:rsidRPr="00D60069" w:rsidRDefault="00920EB9">
      <w:pPr>
        <w:pStyle w:val="Heading4"/>
      </w:pPr>
      <w:sdt>
        <w:sdtPr>
          <w:id w:val="1633520843"/>
          <w:placeholder>
            <w:docPart w:val="97EC1E73976149418561C3C795C05709"/>
          </w:placeholder>
          <w:temporary/>
          <w:showingPlcHdr/>
          <w15:appearance w15:val="hidden"/>
        </w:sdtPr>
        <w:sdtEndPr/>
        <w:sdtContent>
          <w:r w:rsidR="006344A8" w:rsidRPr="00D60069">
            <w:t>Special notes:</w:t>
          </w:r>
        </w:sdtContent>
      </w:sdt>
    </w:p>
    <w:p w14:paraId="5FDF3EEB" w14:textId="5DFEBB95" w:rsidR="002B2D13" w:rsidRPr="00D60069" w:rsidRDefault="002B2D13"/>
    <w:sectPr w:rsidR="002B2D13" w:rsidRPr="00D60069">
      <w:footerReference w:type="default" r:id="rId8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1DBA5" w14:textId="77777777" w:rsidR="00920EB9" w:rsidRDefault="00920EB9">
      <w:pPr>
        <w:spacing w:before="0" w:after="0"/>
      </w:pPr>
      <w:r>
        <w:separator/>
      </w:r>
    </w:p>
  </w:endnote>
  <w:endnote w:type="continuationSeparator" w:id="0">
    <w:p w14:paraId="0C512A6D" w14:textId="77777777" w:rsidR="00920EB9" w:rsidRDefault="00920EB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36DA63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1BC36" w14:textId="77777777" w:rsidR="00920EB9" w:rsidRDefault="00920EB9">
      <w:pPr>
        <w:spacing w:before="0" w:after="0"/>
      </w:pPr>
      <w:r>
        <w:separator/>
      </w:r>
    </w:p>
  </w:footnote>
  <w:footnote w:type="continuationSeparator" w:id="0">
    <w:p w14:paraId="282AFD60" w14:textId="77777777" w:rsidR="00920EB9" w:rsidRDefault="00920EB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317687">
    <w:abstractNumId w:val="2"/>
  </w:num>
  <w:num w:numId="2" w16cid:durableId="1318606247">
    <w:abstractNumId w:val="3"/>
  </w:num>
  <w:num w:numId="3" w16cid:durableId="1550727079">
    <w:abstractNumId w:val="1"/>
  </w:num>
  <w:num w:numId="4" w16cid:durableId="1372684264">
    <w:abstractNumId w:val="0"/>
  </w:num>
  <w:num w:numId="5" w16cid:durableId="1679576441">
    <w:abstractNumId w:val="1"/>
    <w:lvlOverride w:ilvl="0">
      <w:startOverride w:val="1"/>
    </w:lvlOverride>
  </w:num>
  <w:num w:numId="6" w16cid:durableId="150954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E6"/>
    <w:rsid w:val="001E0877"/>
    <w:rsid w:val="001E6542"/>
    <w:rsid w:val="002B2D13"/>
    <w:rsid w:val="0034721D"/>
    <w:rsid w:val="003D5BF7"/>
    <w:rsid w:val="003F257D"/>
    <w:rsid w:val="00593FB2"/>
    <w:rsid w:val="005A7328"/>
    <w:rsid w:val="006344A8"/>
    <w:rsid w:val="00734EEC"/>
    <w:rsid w:val="007F04FA"/>
    <w:rsid w:val="00920EB9"/>
    <w:rsid w:val="00B864A3"/>
    <w:rsid w:val="00CC0AE6"/>
    <w:rsid w:val="00D60069"/>
    <w:rsid w:val="00D62E01"/>
    <w:rsid w:val="00D661EE"/>
    <w:rsid w:val="00E048B4"/>
    <w:rsid w:val="00F434DD"/>
    <w:rsid w:val="00FE74B7"/>
    <w:rsid w:val="00FF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D42B1"/>
  <w15:docId w15:val="{621C7583-566A-47F0-B5D2-90FB73B1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E74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njit.instructure.com/courses/22723/pages/team-projects?module_item_id=7394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gble\Downloads\YWCC%20307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0DA32B1D5B4292BB94B3A70050A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87680-017C-4DD6-8D43-6BDC2FD637C1}"/>
      </w:docPartPr>
      <w:docPartBody>
        <w:p w:rsidR="009608EB" w:rsidRDefault="001A2106">
          <w:pPr>
            <w:pStyle w:val="BE0DA32B1D5B4292BB94B3A70050ABCB"/>
          </w:pPr>
          <w:r>
            <w:t>Team Meeting</w:t>
          </w:r>
        </w:p>
      </w:docPartBody>
    </w:docPart>
    <w:docPart>
      <w:docPartPr>
        <w:name w:val="F59172DCC7994CEA97A6FA6BE2363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E7B7D-4385-4BF7-BC0B-648730D6BDB7}"/>
      </w:docPartPr>
      <w:docPartBody>
        <w:p w:rsidR="009608EB" w:rsidRDefault="001A2106">
          <w:pPr>
            <w:pStyle w:val="F59172DCC7994CEA97A6FA6BE2363C5E"/>
          </w:pPr>
          <w:r>
            <w:t>Date</w:t>
          </w:r>
        </w:p>
      </w:docPartBody>
    </w:docPart>
    <w:docPart>
      <w:docPartPr>
        <w:name w:val="1A47557B56A148ED9E01683C53BC9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ACB3E-6B9A-44DF-87C7-939D37E773C5}"/>
      </w:docPartPr>
      <w:docPartBody>
        <w:p w:rsidR="009608EB" w:rsidRDefault="001A2106">
          <w:pPr>
            <w:pStyle w:val="1A47557B56A148ED9E01683C53BC90E4"/>
          </w:pPr>
          <w:r>
            <w:t>Time</w:t>
          </w:r>
        </w:p>
      </w:docPartBody>
    </w:docPart>
    <w:docPart>
      <w:docPartPr>
        <w:name w:val="07D640CB3FC54C60B060C7F66E435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AE4CB-0933-410A-82E7-85896C6ED6B1}"/>
      </w:docPartPr>
      <w:docPartBody>
        <w:p w:rsidR="009608EB" w:rsidRDefault="001A2106">
          <w:pPr>
            <w:pStyle w:val="07D640CB3FC54C60B060C7F66E4354CD"/>
          </w:pPr>
          <w:r>
            <w:t>Location</w:t>
          </w:r>
        </w:p>
      </w:docPartBody>
    </w:docPart>
    <w:docPart>
      <w:docPartPr>
        <w:name w:val="7551960A788743908648D6CD7C912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1E0EF-2DBC-4A9B-9F1F-FE11673DAB52}"/>
      </w:docPartPr>
      <w:docPartBody>
        <w:p w:rsidR="009608EB" w:rsidRDefault="001A2106">
          <w:pPr>
            <w:pStyle w:val="7551960A788743908648D6CD7C91273D"/>
          </w:pPr>
          <w:r w:rsidRPr="00E048B4">
            <w:t>Meeting called by:</w:t>
          </w:r>
        </w:p>
      </w:docPartBody>
    </w:docPart>
    <w:docPart>
      <w:docPartPr>
        <w:name w:val="F214953ED099442BAFEB8660313DE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0D0A8-A18C-4106-8F4D-1F834A9C3FB9}"/>
      </w:docPartPr>
      <w:docPartBody>
        <w:p w:rsidR="009608EB" w:rsidRDefault="001A2106">
          <w:pPr>
            <w:pStyle w:val="F214953ED099442BAFEB8660313DEEBA"/>
          </w:pPr>
          <w:r w:rsidRPr="00E048B4">
            <w:t>Type of meeting:</w:t>
          </w:r>
        </w:p>
      </w:docPartBody>
    </w:docPart>
    <w:docPart>
      <w:docPartPr>
        <w:name w:val="32C70BAC54194689B2A7962D36CB8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2C694-D481-4EDD-9769-3EF2586F7CDC}"/>
      </w:docPartPr>
      <w:docPartBody>
        <w:p w:rsidR="009608EB" w:rsidRDefault="001A2106">
          <w:pPr>
            <w:pStyle w:val="32C70BAC54194689B2A7962D36CB8F83"/>
          </w:pPr>
          <w:r w:rsidRPr="00E048B4">
            <w:t>Facilitator:</w:t>
          </w:r>
        </w:p>
      </w:docPartBody>
    </w:docPart>
    <w:docPart>
      <w:docPartPr>
        <w:name w:val="B2CB9A12F6394D41BCA6A5F7E2A92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942D5-F9D9-4D2A-B6B3-90AA084DF284}"/>
      </w:docPartPr>
      <w:docPartBody>
        <w:p w:rsidR="009608EB" w:rsidRDefault="001A2106">
          <w:pPr>
            <w:pStyle w:val="B2CB9A12F6394D41BCA6A5F7E2A9237F"/>
          </w:pPr>
          <w:r w:rsidRPr="00E048B4">
            <w:t>Note taker:</w:t>
          </w:r>
        </w:p>
      </w:docPartBody>
    </w:docPart>
    <w:docPart>
      <w:docPartPr>
        <w:name w:val="969E337E67EC4E23A98C2C3F65FD6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6E269-B2FE-48AB-A021-AC8474F84124}"/>
      </w:docPartPr>
      <w:docPartBody>
        <w:p w:rsidR="009608EB" w:rsidRDefault="001A2106">
          <w:pPr>
            <w:pStyle w:val="969E337E67EC4E23A98C2C3F65FD65F7"/>
          </w:pPr>
          <w:r w:rsidRPr="00E048B4">
            <w:t>Timekeeper:</w:t>
          </w:r>
        </w:p>
      </w:docPartBody>
    </w:docPart>
    <w:docPart>
      <w:docPartPr>
        <w:name w:val="894FF7B5822C4F388C87D813DB09B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1A4F0-62C7-4F56-87CF-966ABA76AF0D}"/>
      </w:docPartPr>
      <w:docPartBody>
        <w:p w:rsidR="009608EB" w:rsidRDefault="001A2106">
          <w:pPr>
            <w:pStyle w:val="894FF7B5822C4F388C87D813DB09BE0B"/>
          </w:pPr>
          <w:r>
            <w:t>Attendees:</w:t>
          </w:r>
        </w:p>
      </w:docPartBody>
    </w:docPart>
    <w:docPart>
      <w:docPartPr>
        <w:name w:val="AC971424FF984C27B6A42BE2B952D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6F7FB-5C02-4808-BCB3-8BBA81FE5A9A}"/>
      </w:docPartPr>
      <w:docPartBody>
        <w:p w:rsidR="009608EB" w:rsidRDefault="001A2106">
          <w:pPr>
            <w:pStyle w:val="AC971424FF984C27B6A42BE2B952DC04"/>
          </w:pPr>
          <w:r>
            <w:t>Please read:</w:t>
          </w:r>
        </w:p>
      </w:docPartBody>
    </w:docPart>
    <w:docPart>
      <w:docPartPr>
        <w:name w:val="575ABCBE13064B56A7029117B35FF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59169-E224-481C-90E3-5A8815F40CAC}"/>
      </w:docPartPr>
      <w:docPartBody>
        <w:p w:rsidR="009608EB" w:rsidRDefault="001A2106">
          <w:pPr>
            <w:pStyle w:val="575ABCBE13064B56A7029117B35FF242"/>
          </w:pPr>
          <w:r>
            <w:t>Please bring:</w:t>
          </w:r>
        </w:p>
      </w:docPartBody>
    </w:docPart>
    <w:docPart>
      <w:docPartPr>
        <w:name w:val="DCF06763817843588AD77AA13F654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057D7-BD48-4A40-9B80-9B27B707EE0C}"/>
      </w:docPartPr>
      <w:docPartBody>
        <w:p w:rsidR="009608EB" w:rsidRDefault="001A2106">
          <w:pPr>
            <w:pStyle w:val="DCF06763817843588AD77AA13F65467F"/>
          </w:pPr>
          <w:r>
            <w:t>Minutes</w:t>
          </w:r>
        </w:p>
      </w:docPartBody>
    </w:docPart>
    <w:docPart>
      <w:docPartPr>
        <w:name w:val="571A2F0343734DF2BAA73ECDCCBC1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CF9CC-2700-4925-863A-C7B877FB4400}"/>
      </w:docPartPr>
      <w:docPartBody>
        <w:p w:rsidR="009608EB" w:rsidRDefault="001A2106">
          <w:pPr>
            <w:pStyle w:val="571A2F0343734DF2BAA73ECDCCBC13CC"/>
          </w:pPr>
          <w:r>
            <w:t>Agenda item:</w:t>
          </w:r>
        </w:p>
      </w:docPartBody>
    </w:docPart>
    <w:docPart>
      <w:docPartPr>
        <w:name w:val="1DF8BB156B2F4C6E9987DDF5E37A0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2E13D-73EC-4930-B293-894DA5840C66}"/>
      </w:docPartPr>
      <w:docPartBody>
        <w:p w:rsidR="009608EB" w:rsidRDefault="001A2106">
          <w:pPr>
            <w:pStyle w:val="1DF8BB156B2F4C6E9987DDF5E37A0BA8"/>
          </w:pPr>
          <w:r>
            <w:t>Presenter:</w:t>
          </w:r>
        </w:p>
      </w:docPartBody>
    </w:docPart>
    <w:docPart>
      <w:docPartPr>
        <w:name w:val="4555E72DF1A2449EB602829DF48F1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5EABC-4EBF-43D1-97A9-9219DEFC984E}"/>
      </w:docPartPr>
      <w:docPartBody>
        <w:p w:rsidR="009608EB" w:rsidRDefault="001A2106">
          <w:pPr>
            <w:pStyle w:val="4555E72DF1A2449EB602829DF48F1D2E"/>
          </w:pPr>
          <w:r>
            <w:t>Discussion:</w:t>
          </w:r>
        </w:p>
      </w:docPartBody>
    </w:docPart>
    <w:docPart>
      <w:docPartPr>
        <w:name w:val="45E43AA118D34EF49DE3AE599156E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26FD0-C36A-4646-9BDA-0B1C212A81A3}"/>
      </w:docPartPr>
      <w:docPartBody>
        <w:p w:rsidR="009608EB" w:rsidRDefault="001A2106">
          <w:pPr>
            <w:pStyle w:val="45E43AA118D34EF49DE3AE599156E461"/>
          </w:pPr>
          <w:r>
            <w:t>Conclusions:</w:t>
          </w:r>
        </w:p>
      </w:docPartBody>
    </w:docPart>
    <w:docPart>
      <w:docPartPr>
        <w:name w:val="B3C241A6B6084CCABA0AAEA7C9CFF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5C043-BDF0-4AF7-98F0-6FB8DE7F4399}"/>
      </w:docPartPr>
      <w:docPartBody>
        <w:p w:rsidR="009608EB" w:rsidRDefault="001A2106">
          <w:pPr>
            <w:pStyle w:val="B3C241A6B6084CCABA0AAEA7C9CFF6D7"/>
          </w:pPr>
          <w:r>
            <w:t>Action items</w:t>
          </w:r>
        </w:p>
      </w:docPartBody>
    </w:docPart>
    <w:docPart>
      <w:docPartPr>
        <w:name w:val="077A963D7D0A4A79BB4B2A1D94120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536EF-3CA1-43B2-A6BD-5EC441DB171E}"/>
      </w:docPartPr>
      <w:docPartBody>
        <w:p w:rsidR="009608EB" w:rsidRDefault="001A2106">
          <w:pPr>
            <w:pStyle w:val="077A963D7D0A4A79BB4B2A1D94120C5D"/>
          </w:pPr>
          <w:r>
            <w:t>Person responsible</w:t>
          </w:r>
        </w:p>
      </w:docPartBody>
    </w:docPart>
    <w:docPart>
      <w:docPartPr>
        <w:name w:val="14595023276348419FFCBE1D77B0F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B06E0-5C89-4F2C-96FC-7EA36F7C9505}"/>
      </w:docPartPr>
      <w:docPartBody>
        <w:p w:rsidR="009608EB" w:rsidRDefault="001A2106">
          <w:pPr>
            <w:pStyle w:val="14595023276348419FFCBE1D77B0F208"/>
          </w:pPr>
          <w:r>
            <w:t>Deadline</w:t>
          </w:r>
        </w:p>
      </w:docPartBody>
    </w:docPart>
    <w:docPart>
      <w:docPartPr>
        <w:name w:val="F5BFB10EE9304FF0B61F9BF0A841C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F0E6B-D140-4D92-A367-D52D40EE1214}"/>
      </w:docPartPr>
      <w:docPartBody>
        <w:p w:rsidR="009608EB" w:rsidRDefault="001A2106">
          <w:pPr>
            <w:pStyle w:val="F5BFB10EE9304FF0B61F9BF0A841C2EC"/>
          </w:pPr>
          <w:r>
            <w:t>Other Information</w:t>
          </w:r>
        </w:p>
      </w:docPartBody>
    </w:docPart>
    <w:docPart>
      <w:docPartPr>
        <w:name w:val="5FF20ABA15EB480881BB82483D7F0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4F1E0-3B91-4624-BCE2-9D4508B912E5}"/>
      </w:docPartPr>
      <w:docPartBody>
        <w:p w:rsidR="009608EB" w:rsidRDefault="001A2106">
          <w:pPr>
            <w:pStyle w:val="5FF20ABA15EB480881BB82483D7F0F53"/>
          </w:pPr>
          <w:r>
            <w:t>Observers:</w:t>
          </w:r>
        </w:p>
      </w:docPartBody>
    </w:docPart>
    <w:docPart>
      <w:docPartPr>
        <w:name w:val="4907197A40A54D19B136832AF2436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F29CA-9F36-4601-830A-3D201E17EEAF}"/>
      </w:docPartPr>
      <w:docPartBody>
        <w:p w:rsidR="009608EB" w:rsidRDefault="001A2106">
          <w:pPr>
            <w:pStyle w:val="4907197A40A54D19B136832AF2436661"/>
          </w:pPr>
          <w:r>
            <w:t>Resources:</w:t>
          </w:r>
        </w:p>
      </w:docPartBody>
    </w:docPart>
    <w:docPart>
      <w:docPartPr>
        <w:name w:val="97EC1E73976149418561C3C795C05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1FCF5-E771-4BE4-843E-70C2FFA0CE10}"/>
      </w:docPartPr>
      <w:docPartBody>
        <w:p w:rsidR="009608EB" w:rsidRDefault="001A2106">
          <w:pPr>
            <w:pStyle w:val="97EC1E73976149418561C3C795C05709"/>
          </w:pPr>
          <w:r>
            <w:t>Special notes: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D7"/>
    <w:rsid w:val="001A2106"/>
    <w:rsid w:val="008676D7"/>
    <w:rsid w:val="009608EB"/>
    <w:rsid w:val="00D5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0DA32B1D5B4292BB94B3A70050ABCB">
    <w:name w:val="BE0DA32B1D5B4292BB94B3A70050ABCB"/>
  </w:style>
  <w:style w:type="paragraph" w:customStyle="1" w:styleId="F59172DCC7994CEA97A6FA6BE2363C5E">
    <w:name w:val="F59172DCC7994CEA97A6FA6BE2363C5E"/>
  </w:style>
  <w:style w:type="paragraph" w:customStyle="1" w:styleId="1A47557B56A148ED9E01683C53BC90E4">
    <w:name w:val="1A47557B56A148ED9E01683C53BC90E4"/>
  </w:style>
  <w:style w:type="paragraph" w:customStyle="1" w:styleId="07D640CB3FC54C60B060C7F66E4354CD">
    <w:name w:val="07D640CB3FC54C60B060C7F66E4354CD"/>
  </w:style>
  <w:style w:type="paragraph" w:customStyle="1" w:styleId="7551960A788743908648D6CD7C91273D">
    <w:name w:val="7551960A788743908648D6CD7C91273D"/>
  </w:style>
  <w:style w:type="paragraph" w:customStyle="1" w:styleId="F214953ED099442BAFEB8660313DEEBA">
    <w:name w:val="F214953ED099442BAFEB8660313DEEBA"/>
  </w:style>
  <w:style w:type="paragraph" w:customStyle="1" w:styleId="32C70BAC54194689B2A7962D36CB8F83">
    <w:name w:val="32C70BAC54194689B2A7962D36CB8F83"/>
  </w:style>
  <w:style w:type="paragraph" w:customStyle="1" w:styleId="B2CB9A12F6394D41BCA6A5F7E2A9237F">
    <w:name w:val="B2CB9A12F6394D41BCA6A5F7E2A9237F"/>
  </w:style>
  <w:style w:type="paragraph" w:customStyle="1" w:styleId="969E337E67EC4E23A98C2C3F65FD65F7">
    <w:name w:val="969E337E67EC4E23A98C2C3F65FD65F7"/>
  </w:style>
  <w:style w:type="paragraph" w:customStyle="1" w:styleId="894FF7B5822C4F388C87D813DB09BE0B">
    <w:name w:val="894FF7B5822C4F388C87D813DB09BE0B"/>
  </w:style>
  <w:style w:type="paragraph" w:customStyle="1" w:styleId="AC971424FF984C27B6A42BE2B952DC04">
    <w:name w:val="AC971424FF984C27B6A42BE2B952DC04"/>
  </w:style>
  <w:style w:type="paragraph" w:customStyle="1" w:styleId="575ABCBE13064B56A7029117B35FF242">
    <w:name w:val="575ABCBE13064B56A7029117B35FF242"/>
  </w:style>
  <w:style w:type="paragraph" w:customStyle="1" w:styleId="DCF06763817843588AD77AA13F65467F">
    <w:name w:val="DCF06763817843588AD77AA13F65467F"/>
  </w:style>
  <w:style w:type="paragraph" w:customStyle="1" w:styleId="571A2F0343734DF2BAA73ECDCCBC13CC">
    <w:name w:val="571A2F0343734DF2BAA73ECDCCBC13CC"/>
  </w:style>
  <w:style w:type="paragraph" w:customStyle="1" w:styleId="1DF8BB156B2F4C6E9987DDF5E37A0BA8">
    <w:name w:val="1DF8BB156B2F4C6E9987DDF5E37A0BA8"/>
  </w:style>
  <w:style w:type="paragraph" w:customStyle="1" w:styleId="4555E72DF1A2449EB602829DF48F1D2E">
    <w:name w:val="4555E72DF1A2449EB602829DF48F1D2E"/>
  </w:style>
  <w:style w:type="paragraph" w:customStyle="1" w:styleId="45E43AA118D34EF49DE3AE599156E461">
    <w:name w:val="45E43AA118D34EF49DE3AE599156E461"/>
  </w:style>
  <w:style w:type="paragraph" w:customStyle="1" w:styleId="B3C241A6B6084CCABA0AAEA7C9CFF6D7">
    <w:name w:val="B3C241A6B6084CCABA0AAEA7C9CFF6D7"/>
  </w:style>
  <w:style w:type="paragraph" w:customStyle="1" w:styleId="077A963D7D0A4A79BB4B2A1D94120C5D">
    <w:name w:val="077A963D7D0A4A79BB4B2A1D94120C5D"/>
  </w:style>
  <w:style w:type="paragraph" w:customStyle="1" w:styleId="14595023276348419FFCBE1D77B0F208">
    <w:name w:val="14595023276348419FFCBE1D77B0F208"/>
  </w:style>
  <w:style w:type="paragraph" w:customStyle="1" w:styleId="F8E872233D1241DCBAAD5E1F12B11425">
    <w:name w:val="F8E872233D1241DCBAAD5E1F12B11425"/>
  </w:style>
  <w:style w:type="paragraph" w:customStyle="1" w:styleId="E18A4832DFA64E2FBEA6D558759244D3">
    <w:name w:val="E18A4832DFA64E2FBEA6D558759244D3"/>
  </w:style>
  <w:style w:type="paragraph" w:customStyle="1" w:styleId="449101E961524717982366751F2E5964">
    <w:name w:val="449101E961524717982366751F2E5964"/>
  </w:style>
  <w:style w:type="paragraph" w:customStyle="1" w:styleId="249E9BEB283149B1930352FEA9D26988">
    <w:name w:val="249E9BEB283149B1930352FEA9D26988"/>
  </w:style>
  <w:style w:type="paragraph" w:customStyle="1" w:styleId="C9D6AE526F8349BF91975189B13A50FF">
    <w:name w:val="C9D6AE526F8349BF91975189B13A50FF"/>
  </w:style>
  <w:style w:type="paragraph" w:customStyle="1" w:styleId="98C8F4CBA2D04F4D973A63C9569F0EC1">
    <w:name w:val="98C8F4CBA2D04F4D973A63C9569F0EC1"/>
  </w:style>
  <w:style w:type="paragraph" w:customStyle="1" w:styleId="C199CA25505D427B99363E0BDC446F34">
    <w:name w:val="C199CA25505D427B99363E0BDC446F34"/>
  </w:style>
  <w:style w:type="paragraph" w:customStyle="1" w:styleId="9AC2FB00729C43EA8554A4FE311B12CC">
    <w:name w:val="9AC2FB00729C43EA8554A4FE311B12CC"/>
  </w:style>
  <w:style w:type="paragraph" w:customStyle="1" w:styleId="E2DA7E9C3647430A97127B6B2A808E7D">
    <w:name w:val="E2DA7E9C3647430A97127B6B2A808E7D"/>
  </w:style>
  <w:style w:type="paragraph" w:customStyle="1" w:styleId="9386A06554664787ADA72B443ECD3704">
    <w:name w:val="9386A06554664787ADA72B443ECD3704"/>
  </w:style>
  <w:style w:type="paragraph" w:customStyle="1" w:styleId="725678B6201745EABC0E314E0C78A3CA">
    <w:name w:val="725678B6201745EABC0E314E0C78A3CA"/>
  </w:style>
  <w:style w:type="paragraph" w:customStyle="1" w:styleId="95D47143E47740A88E897091127696E8">
    <w:name w:val="95D47143E47740A88E897091127696E8"/>
  </w:style>
  <w:style w:type="paragraph" w:customStyle="1" w:styleId="F5BFB10EE9304FF0B61F9BF0A841C2EC">
    <w:name w:val="F5BFB10EE9304FF0B61F9BF0A841C2EC"/>
  </w:style>
  <w:style w:type="paragraph" w:customStyle="1" w:styleId="5FF20ABA15EB480881BB82483D7F0F53">
    <w:name w:val="5FF20ABA15EB480881BB82483D7F0F53"/>
  </w:style>
  <w:style w:type="paragraph" w:customStyle="1" w:styleId="4907197A40A54D19B136832AF2436661">
    <w:name w:val="4907197A40A54D19B136832AF2436661"/>
  </w:style>
  <w:style w:type="paragraph" w:customStyle="1" w:styleId="97EC1E73976149418561C3C795C05709">
    <w:name w:val="97EC1E73976149418561C3C795C057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YWCC 307 meeting minutes</Template>
  <TotalTime>1138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Bleeker</dc:creator>
  <cp:keywords/>
  <dc:description/>
  <cp:lastModifiedBy>Joshua Bleeker</cp:lastModifiedBy>
  <cp:revision>3</cp:revision>
  <dcterms:created xsi:type="dcterms:W3CDTF">2022-04-20T19:38:00Z</dcterms:created>
  <dcterms:modified xsi:type="dcterms:W3CDTF">2022-04-21T16:12:00Z</dcterms:modified>
  <cp:version/>
</cp:coreProperties>
</file>